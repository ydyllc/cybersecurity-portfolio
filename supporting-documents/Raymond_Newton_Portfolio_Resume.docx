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CBC44" w14:textId="5F3E97D6" w:rsidR="00C85D8F" w:rsidRPr="00C85D8F" w:rsidRDefault="00047200" w:rsidP="00047200">
      <w:pPr>
        <w:rPr>
          <w:vertAlign w:val="subscript"/>
        </w:rPr>
      </w:pPr>
      <w:r w:rsidRPr="00444F90">
        <w:rPr>
          <w:noProof/>
          <w:vertAlign w:val="subscript"/>
        </w:rPr>
        <mc:AlternateContent>
          <mc:Choice Requires="wps">
            <w:drawing>
              <wp:anchor distT="45720" distB="45720" distL="114300" distR="114300" simplePos="0" relativeHeight="251691008" behindDoc="0" locked="1" layoutInCell="1" allowOverlap="1" wp14:anchorId="0369AEF8" wp14:editId="7BA648DD">
                <wp:simplePos x="0" y="0"/>
                <wp:positionH relativeFrom="page">
                  <wp:posOffset>257175</wp:posOffset>
                </wp:positionH>
                <wp:positionV relativeFrom="page">
                  <wp:posOffset>1933575</wp:posOffset>
                </wp:positionV>
                <wp:extent cx="2169795" cy="1179195"/>
                <wp:effectExtent l="0" t="0" r="0" b="1905"/>
                <wp:wrapSquare wrapText="bothSides"/>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9795" cy="1179195"/>
                        </a:xfrm>
                        <a:prstGeom prst="rect">
                          <a:avLst/>
                        </a:prstGeom>
                        <a:noFill/>
                        <a:ln w="9525">
                          <a:noFill/>
                          <a:miter lim="800000"/>
                          <a:headEnd/>
                          <a:tailEnd/>
                        </a:ln>
                      </wps:spPr>
                      <wps:txbx>
                        <w:txbxContent>
                          <w:p w14:paraId="02FC353C" w14:textId="21CD45C2" w:rsidR="00114F13" w:rsidRDefault="006517B3" w:rsidP="0011733F">
                            <w:pPr>
                              <w:pStyle w:val="Contactinfo"/>
                            </w:pPr>
                            <w:r>
                              <w:t>832-527-5470</w:t>
                            </w:r>
                          </w:p>
                          <w:p w14:paraId="3E9F0D8A" w14:textId="6C824B83" w:rsidR="00114F13" w:rsidRPr="0011733F" w:rsidRDefault="006517B3" w:rsidP="0011733F">
                            <w:pPr>
                              <w:pStyle w:val="Contactinfo"/>
                            </w:pPr>
                            <w:r>
                              <w:t>Raynew2010@gmail.com</w:t>
                            </w:r>
                            <w:r>
                              <w:br/>
                              <w:t>Houston, TX</w:t>
                            </w:r>
                          </w:p>
                          <w:p w14:paraId="76D7301C" w14:textId="3FB8EAA9" w:rsidR="00047200" w:rsidRPr="0011733F" w:rsidRDefault="006517B3" w:rsidP="0011733F">
                            <w:pPr>
                              <w:pStyle w:val="Contactinfo"/>
                            </w:pPr>
                            <w:hyperlink r:id="rId9" w:history="1">
                              <w:r w:rsidRPr="006517B3">
                                <w:rPr>
                                  <w:rStyle w:val="Hyperlink"/>
                                </w:rPr>
                                <w:t>LinkedIn</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69AEF8" id="_x0000_t202" coordsize="21600,21600" o:spt="202" path="m,l,21600r21600,l21600,xe">
                <v:stroke joinstyle="miter"/>
                <v:path gradientshapeok="t" o:connecttype="rect"/>
              </v:shapetype>
              <v:shape id="Text Box 15" o:spid="_x0000_s1026" type="#_x0000_t202" style="position:absolute;left:0;text-align:left;margin-left:20.25pt;margin-top:152.25pt;width:170.85pt;height:92.85pt;z-index:25169100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" filled="f" stroked="f">
                <v:textbox>
                  <w:txbxContent>
                    <w:p w14:paraId="02FC353C" w14:textId="21CD45C2" w:rsidR="00114F13" w:rsidRDefault="006517B3" w:rsidP="0011733F">
                      <w:pPr>
                        <w:pStyle w:val="Contactinfo"/>
                      </w:pPr>
                      <w:r>
                        <w:t>832-527-5470</w:t>
                      </w:r>
                    </w:p>
                    <w:p w14:paraId="3E9F0D8A" w14:textId="6C824B83" w:rsidR="00114F13" w:rsidRPr="0011733F" w:rsidRDefault="006517B3" w:rsidP="0011733F">
                      <w:pPr>
                        <w:pStyle w:val="Contactinfo"/>
                      </w:pPr>
                      <w:r>
                        <w:t>Raynew2010@gmail.com</w:t>
                      </w:r>
                      <w:r>
                        <w:br/>
                        <w:t>Houston, TX</w:t>
                      </w:r>
                    </w:p>
                    <w:p w14:paraId="76D7301C" w14:textId="3FB8EAA9" w:rsidR="00047200" w:rsidRPr="0011733F" w:rsidRDefault="006517B3" w:rsidP="0011733F">
                      <w:pPr>
                        <w:pStyle w:val="Contactinfo"/>
                      </w:pPr>
                      <w:hyperlink r:id="rId10" w:history="1">
                        <w:r w:rsidRPr="006517B3">
                          <w:rPr>
                            <w:rStyle w:val="Hyperlink"/>
                          </w:rPr>
                          <w:t>LinkedIn</w:t>
                        </w:r>
                      </w:hyperlink>
                    </w:p>
                  </w:txbxContent>
                </v:textbox>
                <w10:wrap type="square" anchorx="page" anchory="page"/>
                <w10:anchorlock/>
              </v:shape>
            </w:pict>
          </mc:Fallback>
        </mc:AlternateContent>
      </w:r>
      <w:r w:rsidRPr="00444F90">
        <w:rPr>
          <w:noProof/>
          <w:vertAlign w:val="subscript"/>
        </w:rPr>
        <mc:AlternateContent>
          <mc:Choice Requires="wps">
            <w:drawing>
              <wp:anchor distT="45720" distB="45720" distL="114300" distR="114300" simplePos="0" relativeHeight="251692032" behindDoc="0" locked="1" layoutInCell="1" allowOverlap="1" wp14:anchorId="67108A22" wp14:editId="2A126C8A">
                <wp:simplePos x="0" y="0"/>
                <wp:positionH relativeFrom="page">
                  <wp:posOffset>282575</wp:posOffset>
                </wp:positionH>
                <wp:positionV relativeFrom="page">
                  <wp:posOffset>3507740</wp:posOffset>
                </wp:positionV>
                <wp:extent cx="1892300" cy="1910715"/>
                <wp:effectExtent l="0" t="0" r="0" b="0"/>
                <wp:wrapSquare wrapText="bothSides"/>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2300" cy="1910715"/>
                        </a:xfrm>
                        <a:prstGeom prst="rect">
                          <a:avLst/>
                        </a:prstGeom>
                        <a:noFill/>
                        <a:ln w="9525">
                          <a:noFill/>
                          <a:miter lim="800000"/>
                          <a:headEnd/>
                          <a:tailEnd/>
                        </a:ln>
                      </wps:spPr>
                      <wps:txbx>
                        <w:txbxContent>
                          <w:p w14:paraId="3263A52E" w14:textId="5D97C91D" w:rsidR="00114F13" w:rsidRPr="006517B3" w:rsidRDefault="00047200" w:rsidP="006517B3">
                            <w:pPr>
                              <w:pStyle w:val="Heading1"/>
                            </w:pPr>
                            <w:r w:rsidRPr="00047200">
                              <w:t>Education</w:t>
                            </w:r>
                          </w:p>
                          <w:p w14:paraId="33C4A00A" w14:textId="59DD84A5" w:rsidR="00114F13" w:rsidRPr="00114F13" w:rsidRDefault="007A07E9" w:rsidP="00114F13">
                            <w:pPr>
                              <w:rPr>
                                <w:position w:val="0"/>
                              </w:rPr>
                            </w:pPr>
                            <w:r>
                              <w:rPr>
                                <w:position w:val="0"/>
                              </w:rPr>
                              <w:t xml:space="preserve">Associate of </w:t>
                            </w:r>
                            <w:r w:rsidR="006517B3">
                              <w:rPr>
                                <w:position w:val="0"/>
                              </w:rPr>
                              <w:t>A</w:t>
                            </w:r>
                            <w:r>
                              <w:rPr>
                                <w:position w:val="0"/>
                              </w:rPr>
                              <w:t xml:space="preserve">pplied </w:t>
                            </w:r>
                            <w:proofErr w:type="gramStart"/>
                            <w:r w:rsidR="006517B3">
                              <w:rPr>
                                <w:position w:val="0"/>
                              </w:rPr>
                              <w:t>S</w:t>
                            </w:r>
                            <w:r>
                              <w:rPr>
                                <w:position w:val="0"/>
                              </w:rPr>
                              <w:t>cience</w:t>
                            </w:r>
                            <w:r w:rsidR="006517B3">
                              <w:rPr>
                                <w:position w:val="0"/>
                              </w:rPr>
                              <w:t xml:space="preserve"> </w:t>
                            </w:r>
                            <w:r w:rsidR="00A45504">
                              <w:rPr>
                                <w:position w:val="0"/>
                              </w:rPr>
                              <w:t xml:space="preserve"> in</w:t>
                            </w:r>
                            <w:proofErr w:type="gramEnd"/>
                            <w:r w:rsidR="00A45504">
                              <w:rPr>
                                <w:position w:val="0"/>
                              </w:rPr>
                              <w:t xml:space="preserve"> Cybersecurity</w:t>
                            </w:r>
                          </w:p>
                          <w:p w14:paraId="24ACF762" w14:textId="571C527B" w:rsidR="00047200" w:rsidRPr="00047200" w:rsidRDefault="006517B3" w:rsidP="006517B3">
                            <w:r>
                              <w:rPr>
                                <w:position w:val="0"/>
                              </w:rPr>
                              <w:t>Houston City College |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108A22" id="Text Box 29" o:spid="_x0000_s1027" type="#_x0000_t202" style="position:absolute;left:0;text-align:left;margin-left:22.25pt;margin-top:276.2pt;width:149pt;height:150.45pt;z-index:25169203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" filled="f" stroked="f">
                <v:textbox>
                  <w:txbxContent>
                    <w:p w14:paraId="3263A52E" w14:textId="5D97C91D" w:rsidR="00114F13" w:rsidRPr="006517B3" w:rsidRDefault="00047200" w:rsidP="006517B3">
                      <w:pPr>
                        <w:pStyle w:val="Heading1"/>
                      </w:pPr>
                      <w:r w:rsidRPr="00047200">
                        <w:t>Education</w:t>
                      </w:r>
                    </w:p>
                    <w:p w14:paraId="33C4A00A" w14:textId="59DD84A5" w:rsidR="00114F13" w:rsidRPr="00114F13" w:rsidRDefault="007A07E9" w:rsidP="00114F13">
                      <w:pPr>
                        <w:rPr>
                          <w:position w:val="0"/>
                        </w:rPr>
                      </w:pPr>
                      <w:r>
                        <w:rPr>
                          <w:position w:val="0"/>
                        </w:rPr>
                        <w:t xml:space="preserve">Associate of </w:t>
                      </w:r>
                      <w:r w:rsidR="006517B3">
                        <w:rPr>
                          <w:position w:val="0"/>
                        </w:rPr>
                        <w:t>A</w:t>
                      </w:r>
                      <w:r>
                        <w:rPr>
                          <w:position w:val="0"/>
                        </w:rPr>
                        <w:t xml:space="preserve">pplied </w:t>
                      </w:r>
                      <w:proofErr w:type="gramStart"/>
                      <w:r w:rsidR="006517B3">
                        <w:rPr>
                          <w:position w:val="0"/>
                        </w:rPr>
                        <w:t>S</w:t>
                      </w:r>
                      <w:r>
                        <w:rPr>
                          <w:position w:val="0"/>
                        </w:rPr>
                        <w:t>cience</w:t>
                      </w:r>
                      <w:r w:rsidR="006517B3">
                        <w:rPr>
                          <w:position w:val="0"/>
                        </w:rPr>
                        <w:t xml:space="preserve"> </w:t>
                      </w:r>
                      <w:r w:rsidR="00A45504">
                        <w:rPr>
                          <w:position w:val="0"/>
                        </w:rPr>
                        <w:t xml:space="preserve"> in</w:t>
                      </w:r>
                      <w:proofErr w:type="gramEnd"/>
                      <w:r w:rsidR="00A45504">
                        <w:rPr>
                          <w:position w:val="0"/>
                        </w:rPr>
                        <w:t xml:space="preserve"> Cybersecurity</w:t>
                      </w:r>
                    </w:p>
                    <w:p w14:paraId="24ACF762" w14:textId="571C527B" w:rsidR="00047200" w:rsidRPr="00047200" w:rsidRDefault="006517B3" w:rsidP="006517B3">
                      <w:r>
                        <w:rPr>
                          <w:position w:val="0"/>
                        </w:rPr>
                        <w:t>Houston City College | 2026</w:t>
                      </w:r>
                    </w:p>
                  </w:txbxContent>
                </v:textbox>
                <w10:wrap type="square" anchorx="page" anchory="page"/>
                <w10:anchorlock/>
              </v:shape>
            </w:pict>
          </mc:Fallback>
        </mc:AlternateContent>
      </w:r>
      <w:r w:rsidRPr="00444F90">
        <w:rPr>
          <w:noProof/>
          <w:vertAlign w:val="subscript"/>
        </w:rPr>
        <mc:AlternateContent>
          <mc:Choice Requires="wpg">
            <w:drawing>
              <wp:anchor distT="0" distB="0" distL="114300" distR="114300" simplePos="0" relativeHeight="251693056" behindDoc="0" locked="1" layoutInCell="1" allowOverlap="1" wp14:anchorId="3603E3B4" wp14:editId="2B118A5C">
                <wp:simplePos x="0" y="0"/>
                <wp:positionH relativeFrom="leftMargin">
                  <wp:posOffset>152400</wp:posOffset>
                </wp:positionH>
                <wp:positionV relativeFrom="page">
                  <wp:posOffset>2020570</wp:posOffset>
                </wp:positionV>
                <wp:extent cx="164465" cy="795020"/>
                <wp:effectExtent l="0" t="0" r="6985" b="5080"/>
                <wp:wrapSquare wrapText="bothSides"/>
                <wp:docPr id="24" name="Group 24" descr="Contact info icons"/>
                <wp:cNvGraphicFramePr/>
                <a:graphic xmlns:a="http://schemas.openxmlformats.org/drawingml/2006/main">
                  <a:graphicData uri="http://schemas.microsoft.com/office/word/2010/wordprocessingGroup">
                    <wpg:wgp>
                      <wpg:cNvGrpSpPr/>
                      <wpg:grpSpPr>
                        <a:xfrm>
                          <a:off x="0" y="0"/>
                          <a:ext cx="164465" cy="795020"/>
                          <a:chOff x="0" y="17959"/>
                          <a:chExt cx="164465" cy="797959"/>
                        </a:xfrm>
                        <a:solidFill>
                          <a:schemeClr val="bg2">
                            <a:lumMod val="50000"/>
                          </a:schemeClr>
                        </a:solidFill>
                      </wpg:grpSpPr>
                      <pic:pic xmlns:pic="http://schemas.openxmlformats.org/drawingml/2006/picture">
                        <pic:nvPicPr>
                          <pic:cNvPr id="25" name="Graphic 25"/>
                          <pic:cNvPicPr>
                            <a:picLocks noChangeAspect="1"/>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17959"/>
                            <a:ext cx="164465" cy="164465"/>
                          </a:xfrm>
                          <a:prstGeom prst="rect">
                            <a:avLst/>
                          </a:prstGeom>
                        </pic:spPr>
                      </pic:pic>
                      <pic:pic xmlns:pic="http://schemas.openxmlformats.org/drawingml/2006/picture">
                        <pic:nvPicPr>
                          <pic:cNvPr id="30" name="Graphic 30"/>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231367"/>
                            <a:ext cx="164465" cy="164465"/>
                          </a:xfrm>
                          <a:prstGeom prst="rect">
                            <a:avLst/>
                          </a:prstGeom>
                        </pic:spPr>
                      </pic:pic>
                      <pic:pic xmlns:pic="http://schemas.openxmlformats.org/drawingml/2006/picture">
                        <pic:nvPicPr>
                          <pic:cNvPr id="224" name="Graphic 224"/>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437834"/>
                            <a:ext cx="164465" cy="164465"/>
                          </a:xfrm>
                          <a:prstGeom prst="rect">
                            <a:avLst/>
                          </a:prstGeom>
                        </pic:spPr>
                      </pic:pic>
                      <pic:pic xmlns:pic="http://schemas.openxmlformats.org/drawingml/2006/picture">
                        <pic:nvPicPr>
                          <pic:cNvPr id="225" name="Graphic 225"/>
                          <pic:cNvPicPr>
                            <a:picLocks noChangeAspect="1"/>
                          </pic:cNvPicPr>
                        </pic:nvPicPr>
                        <pic:blipFill>
                          <a:blip r:embed="rId17">
                            <a:extLst>
                              <a:ext uri="{96DAC541-7B7A-43D3-8B79-37D633B846F1}">
                                <asvg:svgBlip xmlns:asvg="http://schemas.microsoft.com/office/drawing/2016/SVG/main" r:embed="rId18"/>
                              </a:ext>
                            </a:extLst>
                          </a:blip>
                          <a:srcRect/>
                          <a:stretch/>
                        </pic:blipFill>
                        <pic:spPr>
                          <a:xfrm>
                            <a:off x="314" y="651453"/>
                            <a:ext cx="163837" cy="16446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623B3E6" id="Group 24" o:spid="_x0000_s1026" alt="Contact info icons" style="position:absolute;margin-left:12pt;margin-top:159.1pt;width:12.95pt;height:62.6pt;z-index:251693056;mso-position-horizontal-relative:left-margin-area;mso-position-vertical-relative:page;mso-width-relative:margin;mso-height-relative:margin" coordorigin=",179" coordsize="1644,7979"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">
                <v:shape id="Graphic 25" o:spid="_x0000_s1027" type="#_x0000_t75" style="position:absolute;top:179;width:1644;height:1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">
                  <v:imagedata r:id="rId19" o:title=""/>
                </v:shape>
                <v:shape id="Graphic 30" o:spid="_x0000_s1028" type="#_x0000_t75" style="position:absolute;top:2313;width:1644;height:1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">
                  <v:imagedata r:id="rId20" o:title=""/>
                </v:shape>
                <v:shape id="Graphic 224" o:spid="_x0000_s1029" type="#_x0000_t75" style="position:absolute;top:4378;width:1644;height:1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">
                  <v:imagedata r:id="rId21" o:title=""/>
                </v:shape>
                <v:shape id="Graphic 225" o:spid="_x0000_s1030" type="#_x0000_t75" style="position:absolute;left:3;top:6514;width:1638;height:1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">
                  <v:imagedata r:id="rId22" o:title=""/>
                </v:shape>
                <w10:wrap type="square" anchorx="margin" anchory="page"/>
                <w10:anchorlock/>
              </v:group>
            </w:pict>
          </mc:Fallback>
        </mc:AlternateContent>
      </w:r>
      <w:r w:rsidRPr="00C03558">
        <w:rPr>
          <w:noProof/>
          <w:vertAlign w:val="subscript"/>
        </w:rPr>
        <mc:AlternateContent>
          <mc:Choice Requires="wps">
            <w:drawing>
              <wp:anchor distT="45720" distB="45720" distL="114300" distR="114300" simplePos="0" relativeHeight="251694080" behindDoc="0" locked="1" layoutInCell="1" allowOverlap="1" wp14:anchorId="02702585" wp14:editId="6B745217">
                <wp:simplePos x="0" y="0"/>
                <wp:positionH relativeFrom="page">
                  <wp:posOffset>237490</wp:posOffset>
                </wp:positionH>
                <wp:positionV relativeFrom="page">
                  <wp:posOffset>7540625</wp:posOffset>
                </wp:positionV>
                <wp:extent cx="2066290" cy="2148840"/>
                <wp:effectExtent l="0" t="0" r="0" b="3810"/>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290" cy="2148840"/>
                        </a:xfrm>
                        <a:prstGeom prst="rect">
                          <a:avLst/>
                        </a:prstGeom>
                        <a:noFill/>
                        <a:ln w="9525">
                          <a:noFill/>
                          <a:miter lim="800000"/>
                          <a:headEnd/>
                          <a:tailEnd/>
                        </a:ln>
                      </wps:spPr>
                      <wps:txbx>
                        <w:txbxContent>
                          <w:p w14:paraId="4F83ECE8" w14:textId="75F532E4" w:rsidR="00047200" w:rsidRPr="00047200" w:rsidRDefault="006517B3" w:rsidP="00047200">
                            <w:pPr>
                              <w:pStyle w:val="Heading1"/>
                            </w:pPr>
                            <w:r>
                              <w:t>Areas</w:t>
                            </w:r>
                            <w:r>
                              <w:br/>
                              <w:t>of Expertise</w:t>
                            </w:r>
                          </w:p>
                          <w:p w14:paraId="4101CCBF" w14:textId="5C0D536B" w:rsidR="005F34EF" w:rsidRDefault="005F34EF" w:rsidP="005F34EF">
                            <w:pPr>
                              <w:pStyle w:val="Normalalt"/>
                            </w:pPr>
                            <w:r>
                              <w:t>Security Fundamentals</w:t>
                            </w:r>
                          </w:p>
                          <w:p w14:paraId="4BB81135" w14:textId="3113E3B7" w:rsidR="005F34EF" w:rsidRDefault="005F34EF" w:rsidP="005F34EF">
                            <w:pPr>
                              <w:pStyle w:val="Normalalt"/>
                            </w:pPr>
                            <w:r>
                              <w:t>PII Handling</w:t>
                            </w:r>
                          </w:p>
                          <w:p w14:paraId="03FFEABF" w14:textId="6DADDA9D" w:rsidR="005F34EF" w:rsidRDefault="005F34EF" w:rsidP="005F34EF">
                            <w:pPr>
                              <w:pStyle w:val="Normalalt"/>
                            </w:pPr>
                            <w:r>
                              <w:t>Incident Escalation</w:t>
                            </w:r>
                          </w:p>
                          <w:p w14:paraId="7D1A016F" w14:textId="37EF63B1" w:rsidR="005F34EF" w:rsidRDefault="005F34EF" w:rsidP="005F34EF">
                            <w:pPr>
                              <w:pStyle w:val="Normalalt"/>
                            </w:pPr>
                            <w:r>
                              <w:t>Monitoring &amp; Accountability</w:t>
                            </w:r>
                          </w:p>
                          <w:p w14:paraId="49683F6D" w14:textId="4746C047" w:rsidR="005F34EF" w:rsidRDefault="005F34EF" w:rsidP="005F34EF">
                            <w:pPr>
                              <w:pStyle w:val="Normalalt"/>
                            </w:pPr>
                            <w:r>
                              <w:t>Policy Adherence</w:t>
                            </w:r>
                          </w:p>
                          <w:p w14:paraId="6359EC92" w14:textId="47F88436" w:rsidR="005F34EF" w:rsidRDefault="005F34EF" w:rsidP="005F34EF">
                            <w:pPr>
                              <w:pStyle w:val="Normalalt"/>
                            </w:pPr>
                            <w:r>
                              <w:t>Risk Awareness</w:t>
                            </w:r>
                          </w:p>
                          <w:p w14:paraId="04E2AD61" w14:textId="43013F1A" w:rsidR="005F34EF" w:rsidRPr="00047200" w:rsidRDefault="005F34EF" w:rsidP="005F34EF">
                            <w:pPr>
                              <w:pStyle w:val="Normalalt"/>
                            </w:pPr>
                            <w:r>
                              <w:t>Records Management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702585" id="Text Box 1" o:spid="_x0000_s1028" type="#_x0000_t202" style="position:absolute;left:0;text-align:left;margin-left:18.7pt;margin-top:593.75pt;width:162.7pt;height:169.2pt;z-index:25169408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" filled="f" stroked="f">
                <v:textbox>
                  <w:txbxContent>
                    <w:p w14:paraId="4F83ECE8" w14:textId="75F532E4" w:rsidR="00047200" w:rsidRPr="00047200" w:rsidRDefault="006517B3" w:rsidP="00047200">
                      <w:pPr>
                        <w:pStyle w:val="Heading1"/>
                      </w:pPr>
                      <w:r>
                        <w:t>Areas</w:t>
                      </w:r>
                      <w:r>
                        <w:br/>
                        <w:t>of Expertise</w:t>
                      </w:r>
                    </w:p>
                    <w:p w14:paraId="4101CCBF" w14:textId="5C0D536B" w:rsidR="005F34EF" w:rsidRDefault="005F34EF" w:rsidP="005F34EF">
                      <w:pPr>
                        <w:pStyle w:val="Normalalt"/>
                      </w:pPr>
                      <w:r>
                        <w:t>Security Fundamentals</w:t>
                      </w:r>
                    </w:p>
                    <w:p w14:paraId="4BB81135" w14:textId="3113E3B7" w:rsidR="005F34EF" w:rsidRDefault="005F34EF" w:rsidP="005F34EF">
                      <w:pPr>
                        <w:pStyle w:val="Normalalt"/>
                      </w:pPr>
                      <w:r>
                        <w:t>PII Handling</w:t>
                      </w:r>
                    </w:p>
                    <w:p w14:paraId="03FFEABF" w14:textId="6DADDA9D" w:rsidR="005F34EF" w:rsidRDefault="005F34EF" w:rsidP="005F34EF">
                      <w:pPr>
                        <w:pStyle w:val="Normalalt"/>
                      </w:pPr>
                      <w:r>
                        <w:t>Incident Escalation</w:t>
                      </w:r>
                    </w:p>
                    <w:p w14:paraId="7D1A016F" w14:textId="37EF63B1" w:rsidR="005F34EF" w:rsidRDefault="005F34EF" w:rsidP="005F34EF">
                      <w:pPr>
                        <w:pStyle w:val="Normalalt"/>
                      </w:pPr>
                      <w:r>
                        <w:t>Monitoring &amp; Accountability</w:t>
                      </w:r>
                    </w:p>
                    <w:p w14:paraId="49683F6D" w14:textId="4746C047" w:rsidR="005F34EF" w:rsidRDefault="005F34EF" w:rsidP="005F34EF">
                      <w:pPr>
                        <w:pStyle w:val="Normalalt"/>
                      </w:pPr>
                      <w:r>
                        <w:t>Policy Adherence</w:t>
                      </w:r>
                    </w:p>
                    <w:p w14:paraId="6359EC92" w14:textId="47F88436" w:rsidR="005F34EF" w:rsidRDefault="005F34EF" w:rsidP="005F34EF">
                      <w:pPr>
                        <w:pStyle w:val="Normalalt"/>
                      </w:pPr>
                      <w:r>
                        <w:t>Risk Awareness</w:t>
                      </w:r>
                    </w:p>
                    <w:p w14:paraId="04E2AD61" w14:textId="43013F1A" w:rsidR="005F34EF" w:rsidRPr="00047200" w:rsidRDefault="005F34EF" w:rsidP="005F34EF">
                      <w:pPr>
                        <w:pStyle w:val="Normalalt"/>
                      </w:pPr>
                      <w:r>
                        <w:t>Records Management</w:t>
                      </w:r>
                    </w:p>
                  </w:txbxContent>
                </v:textbox>
                <w10:wrap type="square" anchorx="page" anchory="page"/>
                <w10:anchorlock/>
              </v:shape>
            </w:pict>
          </mc:Fallback>
        </mc:AlternateContent>
      </w:r>
      <w:r w:rsidRPr="00C03558">
        <w:rPr>
          <w:noProof/>
          <w:vertAlign w:val="subscript"/>
        </w:rPr>
        <mc:AlternateContent>
          <mc:Choice Requires="wps">
            <w:drawing>
              <wp:anchor distT="45720" distB="45720" distL="114300" distR="114300" simplePos="0" relativeHeight="251695104" behindDoc="0" locked="1" layoutInCell="1" allowOverlap="1" wp14:anchorId="1CFC566D" wp14:editId="605483C0">
                <wp:simplePos x="0" y="0"/>
                <wp:positionH relativeFrom="page">
                  <wp:posOffset>301625</wp:posOffset>
                </wp:positionH>
                <wp:positionV relativeFrom="page">
                  <wp:posOffset>5374640</wp:posOffset>
                </wp:positionV>
                <wp:extent cx="2057400" cy="192913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1929130"/>
                        </a:xfrm>
                        <a:prstGeom prst="rect">
                          <a:avLst/>
                        </a:prstGeom>
                        <a:noFill/>
                        <a:ln w="9525">
                          <a:noFill/>
                          <a:miter lim="800000"/>
                          <a:headEnd/>
                          <a:tailEnd/>
                        </a:ln>
                      </wps:spPr>
                      <wps:txbx>
                        <w:txbxContent>
                          <w:p w14:paraId="23164CD7" w14:textId="2E17D22F" w:rsidR="00A45504" w:rsidRDefault="00047200" w:rsidP="00A45504">
                            <w:pPr>
                              <w:pStyle w:val="Heading1"/>
                            </w:pPr>
                            <w:r w:rsidRPr="00047200">
                              <w:t>Technical Skills</w:t>
                            </w:r>
                          </w:p>
                          <w:p w14:paraId="58C926A5" w14:textId="5956E5E2" w:rsidR="00A45504" w:rsidRDefault="00A45504" w:rsidP="00A45504">
                            <w:r>
                              <w:t>CLI</w:t>
                            </w:r>
                          </w:p>
                          <w:p w14:paraId="1555AC6B" w14:textId="299AC7CE" w:rsidR="00A45504" w:rsidRDefault="00A45504" w:rsidP="00A45504">
                            <w:r>
                              <w:t>Kali Linux</w:t>
                            </w:r>
                          </w:p>
                          <w:p w14:paraId="5BD3232C" w14:textId="63B8210A" w:rsidR="00A45504" w:rsidRDefault="00A45504" w:rsidP="00A45504">
                            <w:r>
                              <w:t>Windows Event Logs</w:t>
                            </w:r>
                          </w:p>
                          <w:p w14:paraId="6D7F9A59" w14:textId="6EF63611" w:rsidR="00A45504" w:rsidRDefault="00A45504" w:rsidP="00A45504">
                            <w:r>
                              <w:t>AD DS</w:t>
                            </w:r>
                          </w:p>
                          <w:p w14:paraId="68D8151C" w14:textId="070D3DA5" w:rsidR="00A45504" w:rsidRDefault="00A45504" w:rsidP="00A45504">
                            <w:r>
                              <w:t>Python</w:t>
                            </w:r>
                          </w:p>
                          <w:p w14:paraId="57D89DF9" w14:textId="472AD011" w:rsidR="00A45504" w:rsidRDefault="00A45504" w:rsidP="00A45504">
                            <w:r>
                              <w:t>Nmap</w:t>
                            </w:r>
                          </w:p>
                          <w:p w14:paraId="66C5944D" w14:textId="75A915E3" w:rsidR="00A45504" w:rsidRPr="00A45504" w:rsidRDefault="00A45504" w:rsidP="00A45504">
                            <w:r>
                              <w:t>Splunk Basics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FC566D" id="Text Box 2" o:spid="_x0000_s1029" type="#_x0000_t202" style="position:absolute;left:0;text-align:left;margin-left:23.75pt;margin-top:423.2pt;width:162pt;height:151.9pt;z-index:25169510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" filled="f" stroked="f">
                <v:textbox>
                  <w:txbxContent>
                    <w:p w14:paraId="23164CD7" w14:textId="2E17D22F" w:rsidR="00A45504" w:rsidRDefault="00047200" w:rsidP="00A45504">
                      <w:pPr>
                        <w:pStyle w:val="Heading1"/>
                      </w:pPr>
                      <w:r w:rsidRPr="00047200">
                        <w:t>Technical Skills</w:t>
                      </w:r>
                    </w:p>
                    <w:p w14:paraId="58C926A5" w14:textId="5956E5E2" w:rsidR="00A45504" w:rsidRDefault="00A45504" w:rsidP="00A45504">
                      <w:r>
                        <w:t>CLI</w:t>
                      </w:r>
                    </w:p>
                    <w:p w14:paraId="1555AC6B" w14:textId="299AC7CE" w:rsidR="00A45504" w:rsidRDefault="00A45504" w:rsidP="00A45504">
                      <w:r>
                        <w:t>Kali Linux</w:t>
                      </w:r>
                    </w:p>
                    <w:p w14:paraId="5BD3232C" w14:textId="63B8210A" w:rsidR="00A45504" w:rsidRDefault="00A45504" w:rsidP="00A45504">
                      <w:r>
                        <w:t>Windows Event Logs</w:t>
                      </w:r>
                    </w:p>
                    <w:p w14:paraId="6D7F9A59" w14:textId="6EF63611" w:rsidR="00A45504" w:rsidRDefault="00A45504" w:rsidP="00A45504">
                      <w:r>
                        <w:t>AD DS</w:t>
                      </w:r>
                    </w:p>
                    <w:p w14:paraId="68D8151C" w14:textId="070D3DA5" w:rsidR="00A45504" w:rsidRDefault="00A45504" w:rsidP="00A45504">
                      <w:r>
                        <w:t>Python</w:t>
                      </w:r>
                    </w:p>
                    <w:p w14:paraId="57D89DF9" w14:textId="472AD011" w:rsidR="00A45504" w:rsidRDefault="00A45504" w:rsidP="00A45504">
                      <w:r>
                        <w:t>Nmap</w:t>
                      </w:r>
                    </w:p>
                    <w:p w14:paraId="66C5944D" w14:textId="75A915E3" w:rsidR="00A45504" w:rsidRPr="00A45504" w:rsidRDefault="00A45504" w:rsidP="00A45504">
                      <w:r>
                        <w:t>Splunk Basics</w:t>
                      </w:r>
                    </w:p>
                  </w:txbxContent>
                </v:textbox>
                <w10:wrap type="square" anchorx="page" anchory="page"/>
                <w10:anchorlock/>
              </v:shape>
            </w:pict>
          </mc:Fallback>
        </mc:AlternateContent>
      </w:r>
      <w:r w:rsidRPr="00444F90">
        <w:rPr>
          <w:noProof/>
          <w:vertAlign w:val="subscript"/>
        </w:rPr>
        <mc:AlternateContent>
          <mc:Choice Requires="wps">
            <w:drawing>
              <wp:anchor distT="45720" distB="45720" distL="114300" distR="114300" simplePos="0" relativeHeight="251687936" behindDoc="0" locked="1" layoutInCell="1" allowOverlap="1" wp14:anchorId="44595927" wp14:editId="79149B0E">
                <wp:simplePos x="0" y="0"/>
                <wp:positionH relativeFrom="margin">
                  <wp:align>right</wp:align>
                </wp:positionH>
                <wp:positionV relativeFrom="page">
                  <wp:posOffset>1330960</wp:posOffset>
                </wp:positionV>
                <wp:extent cx="4736465" cy="1901825"/>
                <wp:effectExtent l="0" t="0" r="0" b="3175"/>
                <wp:wrapSquare wrapText="bothSides"/>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6465" cy="1901825"/>
                        </a:xfrm>
                        <a:prstGeom prst="rect">
                          <a:avLst/>
                        </a:prstGeom>
                        <a:noFill/>
                        <a:ln w="9525">
                          <a:noFill/>
                          <a:miter lim="800000"/>
                          <a:headEnd/>
                          <a:tailEnd/>
                        </a:ln>
                      </wps:spPr>
                      <wps:txbx>
                        <w:txbxContent>
                          <w:p w14:paraId="5C783711" w14:textId="77777777" w:rsidR="00047200" w:rsidRPr="00047200" w:rsidRDefault="00047200" w:rsidP="00047200">
                            <w:pPr>
                              <w:pStyle w:val="Heading1"/>
                            </w:pPr>
                            <w:r w:rsidRPr="00047200">
                              <w:t>Professional Overview</w:t>
                            </w:r>
                          </w:p>
                          <w:p w14:paraId="0AE56A62" w14:textId="0BCD3495" w:rsidR="00047200" w:rsidRPr="007A07E9" w:rsidRDefault="007A07E9" w:rsidP="007A07E9">
                            <w:pPr>
                              <w:rPr>
                                <w:sz w:val="22"/>
                                <w:szCs w:val="22"/>
                              </w:rPr>
                            </w:pPr>
                            <w:proofErr w:type="gramStart"/>
                            <w:r w:rsidRPr="007A07E9">
                              <w:rPr>
                                <w:sz w:val="22"/>
                                <w:szCs w:val="22"/>
                              </w:rPr>
                              <w:t>Detail-oriented</w:t>
                            </w:r>
                            <w:proofErr w:type="gramEnd"/>
                            <w:r w:rsidRPr="007A07E9">
                              <w:rPr>
                                <w:sz w:val="22"/>
                                <w:szCs w:val="22"/>
                              </w:rPr>
                              <w:t xml:space="preserve"> cybersecurity candidate with a background in regulated operations, HIPAA-aware confidentiality, compliance documentation, monitoring, and incident escalation. Experienced in handling sensitive information, maintaining accurate records, following structured procedures, and communicating issues through proper escalation channels. Currently pursuing an AAS in Cybersecurity with </w:t>
                            </w:r>
                            <w:proofErr w:type="gramStart"/>
                            <w:r w:rsidRPr="007A07E9">
                              <w:rPr>
                                <w:sz w:val="22"/>
                                <w:szCs w:val="22"/>
                              </w:rPr>
                              <w:t>hands-on</w:t>
                            </w:r>
                            <w:proofErr w:type="gramEnd"/>
                            <w:r w:rsidRPr="007A07E9">
                              <w:rPr>
                                <w:sz w:val="22"/>
                                <w:szCs w:val="22"/>
                              </w:rPr>
                              <w:t xml:space="preserve"> experience in Linux, networking, Wireshark, Nmap, log analysis, and cybersecurity labs.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595927" id="Text Box 26" o:spid="_x0000_s1030" type="#_x0000_t202" style="position:absolute;left:0;text-align:left;margin-left:321.75pt;margin-top:104.8pt;width:372.95pt;height:149.75pt;z-index:251687936;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" filled="f" stroked="f">
                <v:textbox>
                  <w:txbxContent>
                    <w:p w14:paraId="5C783711" w14:textId="77777777" w:rsidR="00047200" w:rsidRPr="00047200" w:rsidRDefault="00047200" w:rsidP="00047200">
                      <w:pPr>
                        <w:pStyle w:val="Heading1"/>
                      </w:pPr>
                      <w:r w:rsidRPr="00047200">
                        <w:t>Professional Overview</w:t>
                      </w:r>
                    </w:p>
                    <w:p w14:paraId="0AE56A62" w14:textId="0BCD3495" w:rsidR="00047200" w:rsidRPr="007A07E9" w:rsidRDefault="007A07E9" w:rsidP="007A07E9">
                      <w:pPr>
                        <w:rPr>
                          <w:sz w:val="22"/>
                          <w:szCs w:val="22"/>
                        </w:rPr>
                      </w:pPr>
                      <w:proofErr w:type="gramStart"/>
                      <w:r w:rsidRPr="007A07E9">
                        <w:rPr>
                          <w:sz w:val="22"/>
                          <w:szCs w:val="22"/>
                        </w:rPr>
                        <w:t>Detail-oriented</w:t>
                      </w:r>
                      <w:proofErr w:type="gramEnd"/>
                      <w:r w:rsidRPr="007A07E9">
                        <w:rPr>
                          <w:sz w:val="22"/>
                          <w:szCs w:val="22"/>
                        </w:rPr>
                        <w:t xml:space="preserve"> cybersecurity candidate with a background in regulated operations, HIPAA-aware confidentiality, compliance documentation, monitoring, and incident escalation. Experienced in handling sensitive information, maintaining accurate records, following structured procedures, and communicating issues through proper escalation channels. Currently pursuing an AAS in Cybersecurity with </w:t>
                      </w:r>
                      <w:proofErr w:type="gramStart"/>
                      <w:r w:rsidRPr="007A07E9">
                        <w:rPr>
                          <w:sz w:val="22"/>
                          <w:szCs w:val="22"/>
                        </w:rPr>
                        <w:t>hands-on</w:t>
                      </w:r>
                      <w:proofErr w:type="gramEnd"/>
                      <w:r w:rsidRPr="007A07E9">
                        <w:rPr>
                          <w:sz w:val="22"/>
                          <w:szCs w:val="22"/>
                        </w:rPr>
                        <w:t xml:space="preserve"> experience in Linux, networking, Wireshark, Nmap, log analysis, and cybersecurity labs.</w:t>
                      </w:r>
                    </w:p>
                  </w:txbxContent>
                </v:textbox>
                <w10:wrap type="square" anchorx="margin" anchory="page"/>
                <w10:anchorlock/>
              </v:shape>
            </w:pict>
          </mc:Fallback>
        </mc:AlternateContent>
      </w:r>
      <w:r>
        <w:rPr>
          <w:noProof/>
          <w:lang w:eastAsia="en-IN"/>
        </w:rPr>
        <mc:AlternateContent>
          <mc:Choice Requires="wps">
            <w:drawing>
              <wp:anchor distT="45720" distB="45720" distL="114300" distR="114300" simplePos="0" relativeHeight="251688960" behindDoc="0" locked="1" layoutInCell="1" allowOverlap="1" wp14:anchorId="3F78C564" wp14:editId="51E2CCD5">
                <wp:simplePos x="0" y="0"/>
                <wp:positionH relativeFrom="page">
                  <wp:posOffset>2633345</wp:posOffset>
                </wp:positionH>
                <wp:positionV relativeFrom="page">
                  <wp:posOffset>3465830</wp:posOffset>
                </wp:positionV>
                <wp:extent cx="4736592" cy="6144768"/>
                <wp:effectExtent l="0" t="0" r="0" b="0"/>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6592" cy="6144768"/>
                        </a:xfrm>
                        <a:prstGeom prst="rect">
                          <a:avLst/>
                        </a:prstGeom>
                        <a:noFill/>
                        <a:ln w="9525">
                          <a:noFill/>
                          <a:miter lim="800000"/>
                          <a:headEnd/>
                          <a:tailEnd/>
                        </a:ln>
                      </wps:spPr>
                      <wps:txbx>
                        <w:txbxContent>
                          <w:p w14:paraId="0AEB615A" w14:textId="77777777" w:rsidR="00047200" w:rsidRPr="00047200" w:rsidRDefault="00047200" w:rsidP="00047200">
                            <w:pPr>
                              <w:pStyle w:val="Heading1"/>
                            </w:pPr>
                            <w:r w:rsidRPr="00047200">
                              <w:t>Professional Experience</w:t>
                            </w:r>
                          </w:p>
                          <w:p w14:paraId="03026A07" w14:textId="3CB75292" w:rsidR="00047200" w:rsidRPr="00047200" w:rsidRDefault="007A07E9" w:rsidP="00047200">
                            <w:pPr>
                              <w:pStyle w:val="Heading2"/>
                            </w:pPr>
                            <w:r>
                              <w:t>Behavioral Health technician</w:t>
                            </w:r>
                          </w:p>
                          <w:p w14:paraId="0BA90950" w14:textId="42FC0094" w:rsidR="005F34EF" w:rsidRPr="00047200" w:rsidRDefault="007A07E9" w:rsidP="005F34EF">
                            <w:r>
                              <w:t>Cheyenne Center, Houston</w:t>
                            </w:r>
                            <w:r w:rsidR="00114F13" w:rsidRPr="00114F13">
                              <w:t xml:space="preserve"> | 20</w:t>
                            </w:r>
                            <w:r>
                              <w:t>25</w:t>
                            </w:r>
                            <w:r w:rsidR="00114F13" w:rsidRPr="00114F13">
                              <w:t xml:space="preserve"> – present</w:t>
                            </w:r>
                          </w:p>
                          <w:p w14:paraId="4EF3D8D1" w14:textId="22F496AB" w:rsidR="005F34EF" w:rsidRPr="005F34EF" w:rsidRDefault="005F34EF" w:rsidP="005F34EF">
                            <w:pPr>
                              <w:jc w:val="left"/>
                            </w:pPr>
                            <w:r w:rsidRPr="005F34EF">
                              <w:t>Support overnight operations in a regulated recovery environment with responsibility for client monitoring, documentation, confidentiality, and escalation.</w:t>
                            </w:r>
                            <w:r w:rsidRPr="005F34EF">
                              <w:br/>
                            </w:r>
                            <w:r w:rsidRPr="005F34EF">
                              <w:br/>
                              <w:t>• Conduct scheduled headcounts and bed checks to verify client presence, identify discrepancies, and support HHSC compliance requirements.</w:t>
                            </w:r>
                            <w:r w:rsidRPr="005F34EF">
                              <w:br/>
                            </w:r>
                            <w:r w:rsidRPr="005F34EF">
                              <w:br/>
                              <w:t>• Maintain communication logs, headcount sheets, daily bed activity records, discharge folders, pass paperwork, and third-shift checklists.</w:t>
                            </w:r>
                            <w:r w:rsidRPr="005F34EF">
                              <w:br/>
                            </w:r>
                            <w:r w:rsidRPr="005F34EF">
                              <w:br/>
                              <w:t>• Handle confidential client information and personally identifiable information while following HIPAA privacy standards.</w:t>
                            </w:r>
                            <w:r w:rsidRPr="005F34EF">
                              <w:br/>
                            </w:r>
                            <w:r w:rsidRPr="005F34EF">
                              <w:br/>
                              <w:t>• Monitor client activity and facility conditions to identify safety concerns, policy violations, or issues requiring escalation.</w:t>
                            </w:r>
                            <w:r w:rsidRPr="005F34EF">
                              <w:br/>
                            </w:r>
                            <w:r w:rsidRPr="005F34EF">
                              <w:br/>
                              <w:t>• Escalate client concerns and operational issues to counselors or the Supervisor on Duty according to established procedures.</w:t>
                            </w:r>
                            <w:r w:rsidRPr="005F34EF">
                              <w:br/>
                            </w:r>
                            <w:r w:rsidRPr="005F34EF">
                              <w:br/>
                              <w:t>• Apply de-escalation, active listening, and conflict resolution skills to maintain a safe recovery environment.</w:t>
                            </w:r>
                            <w:r w:rsidRPr="005F34EF">
                              <w:br/>
                            </w:r>
                            <w:r w:rsidRPr="005F34EF">
                              <w:br/>
                              <w:t>• Complete recurring Blue Basin compliance training covering workplace policies, safety procedures, confidentiality, and regulated facility standards.</w:t>
                            </w:r>
                            <w:r w:rsidRPr="005F34EF">
                              <w:br/>
                              <w:t>• Use active listening, conflict resolution, and de-escalation techniques to address client disagreements and maintain a safe recovery environment.</w:t>
                            </w:r>
                            <w:r w:rsidRPr="005F34EF">
                              <w:br/>
                            </w:r>
                            <w:r w:rsidRPr="005F34EF">
                              <w:br/>
                              <w:t>• Complete recurring Blue Basin compliance training to maintain awareness of workplace policies, safety procedures, confidentiality expectations, and regulated facility standards.</w:t>
                            </w:r>
                          </w:p>
                          <w:p w14:paraId="7BD1A3C3" w14:textId="77777777" w:rsidR="005F34EF" w:rsidRPr="005F34EF" w:rsidRDefault="005F34EF" w:rsidP="005F34EF">
                            <w:r w:rsidRPr="005F34EF">
                              <w:pict w14:anchorId="70718B24">
                                <v:rect id="_x0000_i1031" style="width:0;height:1.5pt" o:hralign="center" o:hrstd="t" o:hr="t" fillcolor="#a0a0a0" stroked="f"/>
                              </w:pict>
                            </w:r>
                          </w:p>
                          <w:p w14:paraId="348467E0" w14:textId="77777777" w:rsidR="005F34EF" w:rsidRPr="005F34EF" w:rsidRDefault="005F34EF" w:rsidP="005F34EF">
                            <w:pPr>
                              <w:rPr>
                                <w:b/>
                                <w:bCs/>
                              </w:rPr>
                            </w:pPr>
                            <w:r w:rsidRPr="005F34EF">
                              <w:rPr>
                                <w:b/>
                                <w:bCs/>
                              </w:rPr>
                              <w:t>Shorter Version If Space Is Tight</w:t>
                            </w:r>
                          </w:p>
                          <w:p w14:paraId="502E18FD" w14:textId="3AC69C93" w:rsidR="00047200" w:rsidRPr="00047200" w:rsidRDefault="00047200" w:rsidP="005F3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78C564" id="Text Box 13" o:spid="_x0000_s1031" type="#_x0000_t202" style="position:absolute;left:0;text-align:left;margin-left:207.35pt;margin-top:272.9pt;width:372.95pt;height:483.85pt;z-index:2516889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" filled="f" stroked="f">
                <v:textbox>
                  <w:txbxContent>
                    <w:p w14:paraId="0AEB615A" w14:textId="77777777" w:rsidR="00047200" w:rsidRPr="00047200" w:rsidRDefault="00047200" w:rsidP="00047200">
                      <w:pPr>
                        <w:pStyle w:val="Heading1"/>
                      </w:pPr>
                      <w:r w:rsidRPr="00047200">
                        <w:t>Professional Experience</w:t>
                      </w:r>
                    </w:p>
                    <w:p w14:paraId="03026A07" w14:textId="3CB75292" w:rsidR="00047200" w:rsidRPr="00047200" w:rsidRDefault="007A07E9" w:rsidP="00047200">
                      <w:pPr>
                        <w:pStyle w:val="Heading2"/>
                      </w:pPr>
                      <w:r>
                        <w:t>Behavioral Health technician</w:t>
                      </w:r>
                    </w:p>
                    <w:p w14:paraId="0BA90950" w14:textId="42FC0094" w:rsidR="005F34EF" w:rsidRPr="00047200" w:rsidRDefault="007A07E9" w:rsidP="005F34EF">
                      <w:r>
                        <w:t>Cheyenne Center, Houston</w:t>
                      </w:r>
                      <w:r w:rsidR="00114F13" w:rsidRPr="00114F13">
                        <w:t xml:space="preserve"> | 20</w:t>
                      </w:r>
                      <w:r>
                        <w:t>25</w:t>
                      </w:r>
                      <w:r w:rsidR="00114F13" w:rsidRPr="00114F13">
                        <w:t xml:space="preserve"> – present</w:t>
                      </w:r>
                    </w:p>
                    <w:p w14:paraId="4EF3D8D1" w14:textId="22F496AB" w:rsidR="005F34EF" w:rsidRPr="005F34EF" w:rsidRDefault="005F34EF" w:rsidP="005F34EF">
                      <w:pPr>
                        <w:jc w:val="left"/>
                      </w:pPr>
                      <w:r w:rsidRPr="005F34EF">
                        <w:t>Support overnight operations in a regulated recovery environment with responsibility for client monitoring, documentation, confidentiality, and escalation.</w:t>
                      </w:r>
                      <w:r w:rsidRPr="005F34EF">
                        <w:br/>
                      </w:r>
                      <w:r w:rsidRPr="005F34EF">
                        <w:br/>
                        <w:t>• Conduct scheduled headcounts and bed checks to verify client presence, identify discrepancies, and support HHSC compliance requirements.</w:t>
                      </w:r>
                      <w:r w:rsidRPr="005F34EF">
                        <w:br/>
                      </w:r>
                      <w:r w:rsidRPr="005F34EF">
                        <w:br/>
                        <w:t>• Maintain communication logs, headcount sheets, daily bed activity records, discharge folders, pass paperwork, and third-shift checklists.</w:t>
                      </w:r>
                      <w:r w:rsidRPr="005F34EF">
                        <w:br/>
                      </w:r>
                      <w:r w:rsidRPr="005F34EF">
                        <w:br/>
                        <w:t>• Handle confidential client information and personally identifiable information while following HIPAA privacy standards.</w:t>
                      </w:r>
                      <w:r w:rsidRPr="005F34EF">
                        <w:br/>
                      </w:r>
                      <w:r w:rsidRPr="005F34EF">
                        <w:br/>
                        <w:t>• Monitor client activity and facility conditions to identify safety concerns, policy violations, or issues requiring escalation.</w:t>
                      </w:r>
                      <w:r w:rsidRPr="005F34EF">
                        <w:br/>
                      </w:r>
                      <w:r w:rsidRPr="005F34EF">
                        <w:br/>
                        <w:t>• Escalate client concerns and operational issues to counselors or the Supervisor on Duty according to established procedures.</w:t>
                      </w:r>
                      <w:r w:rsidRPr="005F34EF">
                        <w:br/>
                      </w:r>
                      <w:r w:rsidRPr="005F34EF">
                        <w:br/>
                        <w:t>• Apply de-escalation, active listening, and conflict resolution skills to maintain a safe recovery environment.</w:t>
                      </w:r>
                      <w:r w:rsidRPr="005F34EF">
                        <w:br/>
                      </w:r>
                      <w:r w:rsidRPr="005F34EF">
                        <w:br/>
                        <w:t>• Complete recurring Blue Basin compliance training covering workplace policies, safety procedures, confidentiality, and regulated facility standards.</w:t>
                      </w:r>
                      <w:r w:rsidRPr="005F34EF">
                        <w:br/>
                        <w:t>• Use active listening, conflict resolution, and de-escalation techniques to address client disagreements and maintain a safe recovery environment.</w:t>
                      </w:r>
                      <w:r w:rsidRPr="005F34EF">
                        <w:br/>
                      </w:r>
                      <w:r w:rsidRPr="005F34EF">
                        <w:br/>
                        <w:t>• Complete recurring Blue Basin compliance training to maintain awareness of workplace policies, safety procedures, confidentiality expectations, and regulated facility standards.</w:t>
                      </w:r>
                    </w:p>
                    <w:p w14:paraId="7BD1A3C3" w14:textId="77777777" w:rsidR="005F34EF" w:rsidRPr="005F34EF" w:rsidRDefault="005F34EF" w:rsidP="005F34EF">
                      <w:r w:rsidRPr="005F34EF">
                        <w:pict w14:anchorId="70718B24">
                          <v:rect id="_x0000_i1031" style="width:0;height:1.5pt" o:hralign="center" o:hrstd="t" o:hr="t" fillcolor="#a0a0a0" stroked="f"/>
                        </w:pict>
                      </w:r>
                    </w:p>
                    <w:p w14:paraId="348467E0" w14:textId="77777777" w:rsidR="005F34EF" w:rsidRPr="005F34EF" w:rsidRDefault="005F34EF" w:rsidP="005F34EF">
                      <w:pPr>
                        <w:rPr>
                          <w:b/>
                          <w:bCs/>
                        </w:rPr>
                      </w:pPr>
                      <w:r w:rsidRPr="005F34EF">
                        <w:rPr>
                          <w:b/>
                          <w:bCs/>
                        </w:rPr>
                        <w:t>Shorter Version If Space Is Tight</w:t>
                      </w:r>
                    </w:p>
                    <w:p w14:paraId="502E18FD" w14:textId="3AC69C93" w:rsidR="00047200" w:rsidRPr="00047200" w:rsidRDefault="00047200" w:rsidP="005F34EF"/>
                  </w:txbxContent>
                </v:textbox>
                <w10:wrap type="square" anchorx="page" anchory="page"/>
                <w10:anchorlock/>
              </v:shape>
            </w:pict>
          </mc:Fallback>
        </mc:AlternateContent>
      </w:r>
      <w:r w:rsidR="006517B3">
        <w:rPr>
          <w:noProof/>
          <w:vertAlign w:val="subscript"/>
        </w:rPr>
        <mc:AlternateContent>
          <mc:Choice Requires="wps">
            <w:drawing>
              <wp:anchor distT="0" distB="0" distL="114300" distR="114300" simplePos="0" relativeHeight="251697152" behindDoc="0" locked="1" layoutInCell="1" allowOverlap="1" wp14:anchorId="7F53D7BC" wp14:editId="55E5FFFC">
                <wp:simplePos x="0" y="0"/>
                <wp:positionH relativeFrom="page">
                  <wp:posOffset>2447925</wp:posOffset>
                </wp:positionH>
                <wp:positionV relativeFrom="page">
                  <wp:posOffset>3209925</wp:posOffset>
                </wp:positionV>
                <wp:extent cx="5264150" cy="19050"/>
                <wp:effectExtent l="0" t="0" r="31750" b="19050"/>
                <wp:wrapNone/>
                <wp:docPr id="921956017" name="Straight Connector 9219560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264150" cy="1905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2D2723" id="Straight Connector 921956017" o:spid="_x0000_s1026" alt="&quot;&quot;" style="position:absolute;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92.75pt,252.75pt" to="607.25pt,25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" strokecolor="#5a5a5a [2109]" strokeweight=".25pt">
                <v:stroke joinstyle="miter"/>
                <w10:wrap anchorx="page" anchory="page"/>
                <w10:anchorlock/>
              </v:line>
            </w:pict>
          </mc:Fallback>
        </mc:AlternateContent>
      </w:r>
      <w:r>
        <w:rPr>
          <w:noProof/>
          <w:vertAlign w:val="subscript"/>
        </w:rPr>
        <mc:AlternateContent>
          <mc:Choice Requires="wps">
            <w:drawing>
              <wp:anchor distT="0" distB="0" distL="114300" distR="114300" simplePos="0" relativeHeight="251685888" behindDoc="0" locked="1" layoutInCell="1" allowOverlap="1" wp14:anchorId="4B411533" wp14:editId="2FDE52A0">
                <wp:simplePos x="0" y="0"/>
                <wp:positionH relativeFrom="page">
                  <wp:align>right</wp:align>
                </wp:positionH>
                <wp:positionV relativeFrom="page">
                  <wp:posOffset>3209925</wp:posOffset>
                </wp:positionV>
                <wp:extent cx="5264150" cy="19050"/>
                <wp:effectExtent l="0" t="0" r="31750" b="19050"/>
                <wp:wrapNone/>
                <wp:docPr id="9" name="Straight Connector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264150" cy="1905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846FF7" id="Straight Connector 9" o:spid="_x0000_s1026" alt="&quot;&quot;" style="position:absolute;z-index:25168588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 from="363.3pt,252.75pt" to="777.8pt,25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" strokecolor="#5a5a5a [2109]" strokeweight=".25pt">
                <v:stroke joinstyle="miter"/>
                <w10:wrap anchorx="page" anchory="page"/>
                <w10:anchorlock/>
              </v:line>
            </w:pict>
          </mc:Fallback>
        </mc:AlternateContent>
      </w:r>
      <w:r>
        <w:rPr>
          <w:noProof/>
          <w:vertAlign w:val="subscript"/>
        </w:rPr>
        <mc:AlternateContent>
          <mc:Choice Requires="wps">
            <w:drawing>
              <wp:anchor distT="0" distB="0" distL="114300" distR="114300" simplePos="0" relativeHeight="251683840" behindDoc="0" locked="1" layoutInCell="1" allowOverlap="1" wp14:anchorId="1B55EB89" wp14:editId="2D13F500">
                <wp:simplePos x="0" y="0"/>
                <wp:positionH relativeFrom="margin">
                  <wp:posOffset>-457200</wp:posOffset>
                </wp:positionH>
                <wp:positionV relativeFrom="page">
                  <wp:posOffset>7433945</wp:posOffset>
                </wp:positionV>
                <wp:extent cx="2441448" cy="0"/>
                <wp:effectExtent l="0" t="0" r="0" b="0"/>
                <wp:wrapNone/>
                <wp:docPr id="5" name="Straight Connector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2441448"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C0C7906" id="Straight Connector 5" o:spid="_x0000_s1026" alt="&quot;&quot;" style="position:absolute;z-index:25168384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36pt,585.35pt" to="156.25pt,58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" strokecolor="#5a5a5a [2109]" strokeweight=".25pt">
                <v:stroke joinstyle="miter"/>
                <w10:wrap anchorx="margin" anchory="page"/>
                <w10:anchorlock/>
              </v:line>
            </w:pict>
          </mc:Fallback>
        </mc:AlternateContent>
      </w:r>
      <w:r>
        <w:rPr>
          <w:noProof/>
          <w:vertAlign w:val="subscript"/>
        </w:rPr>
        <mc:AlternateContent>
          <mc:Choice Requires="wps">
            <w:drawing>
              <wp:anchor distT="0" distB="0" distL="114300" distR="114300" simplePos="0" relativeHeight="251681792" behindDoc="0" locked="1" layoutInCell="1" allowOverlap="1" wp14:anchorId="5C58BEF1" wp14:editId="71AACA80">
                <wp:simplePos x="0" y="0"/>
                <wp:positionH relativeFrom="margin">
                  <wp:posOffset>-457200</wp:posOffset>
                </wp:positionH>
                <wp:positionV relativeFrom="page">
                  <wp:posOffset>5257800</wp:posOffset>
                </wp:positionV>
                <wp:extent cx="2441448" cy="0"/>
                <wp:effectExtent l="0" t="0" r="0" b="0"/>
                <wp:wrapNone/>
                <wp:docPr id="228" name="Straight Connector 22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2441448"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2423A9B" id="Straight Connector 228" o:spid="_x0000_s1026" alt="&quot;&quot;" style="position:absolute;z-index:251681792;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36pt,414pt" to="156.25pt,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" strokecolor="#5a5a5a [2109]" strokeweight=".25pt">
                <v:stroke joinstyle="miter"/>
                <w10:wrap anchorx="margin" anchory="page"/>
                <w10:anchorlock/>
              </v:line>
            </w:pict>
          </mc:Fallback>
        </mc:AlternateContent>
      </w:r>
      <w:r>
        <w:rPr>
          <w:noProof/>
          <w:vertAlign w:val="subscript"/>
        </w:rPr>
        <mc:AlternateContent>
          <mc:Choice Requires="wps">
            <w:drawing>
              <wp:anchor distT="0" distB="0" distL="114300" distR="114300" simplePos="0" relativeHeight="251679744" behindDoc="0" locked="1" layoutInCell="1" allowOverlap="1" wp14:anchorId="3BBF7C44" wp14:editId="402797F8">
                <wp:simplePos x="0" y="0"/>
                <wp:positionH relativeFrom="page">
                  <wp:posOffset>0</wp:posOffset>
                </wp:positionH>
                <wp:positionV relativeFrom="page">
                  <wp:posOffset>3063240</wp:posOffset>
                </wp:positionV>
                <wp:extent cx="2441448" cy="0"/>
                <wp:effectExtent l="0" t="0" r="0" b="0"/>
                <wp:wrapNone/>
                <wp:docPr id="6" name="Straight Connector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2441448"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1FBC573" id="Straight Connector 6" o:spid="_x0000_s1026" alt="&quot;&quot;" style="position:absolute;z-index:25167974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0,241.2pt" to="192.25pt,2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" strokecolor="#5a5a5a [2109]" strokeweight=".25pt">
                <v:stroke joinstyle="miter"/>
                <w10:wrap anchorx="page" anchory="page"/>
                <w10:anchorlock/>
              </v:line>
            </w:pict>
          </mc:Fallback>
        </mc:AlternateContent>
      </w:r>
      <w:r>
        <w:rPr>
          <w:noProof/>
          <w:vertAlign w:val="subscript"/>
        </w:rPr>
        <mc:AlternateContent>
          <mc:Choice Requires="wps">
            <w:drawing>
              <wp:anchor distT="0" distB="0" distL="114300" distR="114300" simplePos="0" relativeHeight="251677696" behindDoc="0" locked="1" layoutInCell="1" allowOverlap="1" wp14:anchorId="6B6A3D88" wp14:editId="49FDEE84">
                <wp:simplePos x="0" y="0"/>
                <wp:positionH relativeFrom="page">
                  <wp:posOffset>0</wp:posOffset>
                </wp:positionH>
                <wp:positionV relativeFrom="page">
                  <wp:posOffset>1380490</wp:posOffset>
                </wp:positionV>
                <wp:extent cx="7772400" cy="0"/>
                <wp:effectExtent l="0" t="0" r="0" b="0"/>
                <wp:wrapNone/>
                <wp:docPr id="1580941705" name="Straight Connector 49916923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77724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59212E" id="Straight Connector 499169238" o:spid="_x0000_s1026" alt="&quot;&quot;" style="position:absolute;z-index:251677696;visibility:visible;mso-wrap-style:square;mso-wrap-distance-left:9pt;mso-wrap-distance-top:0;mso-wrap-distance-right:9pt;mso-wrap-distance-bottom:0;mso-position-horizontal:absolute;mso-position-horizontal-relative:page;mso-position-vertical:absolute;mso-position-vertical-relative:page" from="0,108.7pt" to="612pt,10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" strokecolor="#5a5a5a [2109]" strokeweight=".25pt">
                <v:stroke joinstyle="miter"/>
                <w10:wrap anchorx="page" anchory="page"/>
                <w10:anchorlock/>
              </v:line>
            </w:pict>
          </mc:Fallback>
        </mc:AlternateContent>
      </w:r>
      <w:r>
        <w:rPr>
          <w:noProof/>
          <w:vertAlign w:val="subscript"/>
        </w:rPr>
        <mc:AlternateContent>
          <mc:Choice Requires="wps">
            <w:drawing>
              <wp:anchor distT="0" distB="0" distL="114300" distR="114300" simplePos="0" relativeHeight="251675648" behindDoc="0" locked="1" layoutInCell="1" allowOverlap="1" wp14:anchorId="78CB34AE" wp14:editId="6FFB357C">
                <wp:simplePos x="0" y="0"/>
                <wp:positionH relativeFrom="page">
                  <wp:posOffset>2444115</wp:posOffset>
                </wp:positionH>
                <wp:positionV relativeFrom="page">
                  <wp:posOffset>1390015</wp:posOffset>
                </wp:positionV>
                <wp:extent cx="0" cy="8549640"/>
                <wp:effectExtent l="0" t="0" r="38100" b="22860"/>
                <wp:wrapNone/>
                <wp:docPr id="329136002" name="Straight Connector 33770526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0" cy="854964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2DCD41" id="Straight Connector 337705267" o:spid="_x0000_s1026" alt="&quot;&quot;" style="position:absolute;z-index:251675648;visibility:visible;mso-wrap-style:square;mso-wrap-distance-left:9pt;mso-wrap-distance-top:0;mso-wrap-distance-right:9pt;mso-wrap-distance-bottom:0;mso-position-horizontal:absolute;mso-position-horizontal-relative:page;mso-position-vertical:absolute;mso-position-vertical-relative:page" from="192.45pt,109.45pt" to="192.45pt,78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" strokecolor="#5a5a5a [2109]" strokeweight=".25pt">
                <v:stroke joinstyle="miter"/>
                <w10:wrap anchorx="page" anchory="page"/>
                <w10:anchorlock/>
              </v:line>
            </w:pict>
          </mc:Fallback>
        </mc:AlternateContent>
      </w:r>
      <w:r w:rsidR="00C85D8F" w:rsidRPr="00C85D8F">
        <w:rPr>
          <w:noProof/>
          <w:vertAlign w:val="subscript"/>
        </w:rPr>
        <mc:AlternateContent>
          <mc:Choice Requires="wps">
            <w:drawing>
              <wp:anchor distT="45720" distB="45720" distL="114300" distR="114300" simplePos="0" relativeHeight="251667456" behindDoc="0" locked="1" layoutInCell="1" allowOverlap="1" wp14:anchorId="61A7F682" wp14:editId="2860C0DA">
                <wp:simplePos x="0" y="0"/>
                <wp:positionH relativeFrom="page">
                  <wp:posOffset>301625</wp:posOffset>
                </wp:positionH>
                <wp:positionV relativeFrom="page">
                  <wp:posOffset>1645920</wp:posOffset>
                </wp:positionV>
                <wp:extent cx="1938528" cy="347472"/>
                <wp:effectExtent l="0" t="0" r="0" b="0"/>
                <wp:wrapSquare wrapText="bothSides"/>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528" cy="347472"/>
                        </a:xfrm>
                        <a:prstGeom prst="rect">
                          <a:avLst/>
                        </a:prstGeom>
                        <a:noFill/>
                        <a:ln w="9525">
                          <a:noFill/>
                          <a:miter lim="800000"/>
                          <a:headEnd/>
                          <a:tailEnd/>
                        </a:ln>
                      </wps:spPr>
                      <wps:txbx>
                        <w:txbxContent>
                          <w:p w14:paraId="67F137E1" w14:textId="77777777" w:rsidR="00C85D8F" w:rsidRPr="00C85D8F" w:rsidRDefault="00C85D8F" w:rsidP="00047200">
                            <w:pPr>
                              <w:pStyle w:val="Heading1"/>
                            </w:pPr>
                            <w:r w:rsidRPr="00C85D8F">
                              <w:t>Contact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A7F682" id="Text Box 22" o:spid="_x0000_s1032" type="#_x0000_t202" style="position:absolute;left:0;text-align:left;margin-left:23.75pt;margin-top:129.6pt;width:152.65pt;height:27.3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" filled="f" stroked="f">
                <v:textbox>
                  <w:txbxContent>
                    <w:p w14:paraId="67F137E1" w14:textId="77777777" w:rsidR="00C85D8F" w:rsidRPr="00C85D8F" w:rsidRDefault="00C85D8F" w:rsidP="00047200">
                      <w:pPr>
                        <w:pStyle w:val="Heading1"/>
                      </w:pPr>
                      <w:r w:rsidRPr="00C85D8F">
                        <w:t>Contact</w:t>
                      </w:r>
                    </w:p>
                  </w:txbxContent>
                </v:textbox>
                <w10:wrap type="square" anchorx="page" anchory="page"/>
                <w10:anchorlock/>
              </v:shape>
            </w:pict>
          </mc:Fallback>
        </mc:AlternateContent>
      </w:r>
      <w:r w:rsidR="00C85D8F" w:rsidRPr="00C85D8F">
        <w:rPr>
          <w:vertAlign w:val="subscript"/>
        </w:rPr>
        <w:t xml:space="preserve">  </w:t>
      </w:r>
    </w:p>
    <w:p w14:paraId="430F72F1" w14:textId="77D2CC27" w:rsidR="00C85D8F" w:rsidRPr="00C85D8F" w:rsidRDefault="006517B3" w:rsidP="00C85D8F">
      <w:pPr>
        <w:pStyle w:val="Title"/>
      </w:pPr>
      <w:r>
        <w:t>Raymond Newton</w:t>
      </w:r>
    </w:p>
    <w:p w14:paraId="42B95327" w14:textId="35F33EAD" w:rsidR="00C85D8F" w:rsidRPr="00C85D8F" w:rsidRDefault="006517B3" w:rsidP="00C85D8F">
      <w:pPr>
        <w:pStyle w:val="Subtitle"/>
      </w:pPr>
      <w:r>
        <w:t>Cybersecurity Specialist</w:t>
      </w:r>
    </w:p>
    <w:p w14:paraId="5AB7E392" w14:textId="77777777" w:rsidR="00C85D8F" w:rsidRDefault="00C85D8F" w:rsidP="00C85D8F">
      <w:pPr>
        <w:rPr>
          <w:vertAlign w:val="subscript"/>
        </w:rPr>
      </w:pPr>
    </w:p>
    <w:sectPr w:rsidR="00C85D8F" w:rsidSect="00C85D8F">
      <w:pgSz w:w="12240" w:h="15840" w:code="1"/>
      <w:pgMar w:top="36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369AEF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85pt;height:11.2pt;visibility:visible;mso-wrap-style:square" o:bullet="t">
        <v:imagedata r:id="rId1" o:title=""/>
      </v:shape>
    </w:pict>
  </w:numPicBullet>
  <w:abstractNum w:abstractNumId="0" w15:restartNumberingAfterBreak="0">
    <w:nsid w:val="FFFFFF89"/>
    <w:multiLevelType w:val="singleLevel"/>
    <w:tmpl w:val="6108FB7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280752C"/>
    <w:multiLevelType w:val="hybridMultilevel"/>
    <w:tmpl w:val="F2ECE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230E80"/>
    <w:multiLevelType w:val="hybridMultilevel"/>
    <w:tmpl w:val="EA9850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44B679F"/>
    <w:multiLevelType w:val="hybridMultilevel"/>
    <w:tmpl w:val="A93CF3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49266D76"/>
    <w:multiLevelType w:val="hybridMultilevel"/>
    <w:tmpl w:val="15FAA078"/>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5" w15:restartNumberingAfterBreak="0">
    <w:nsid w:val="5F8F4AC1"/>
    <w:multiLevelType w:val="hybridMultilevel"/>
    <w:tmpl w:val="9C40B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34071408">
    <w:abstractNumId w:val="1"/>
  </w:num>
  <w:num w:numId="2" w16cid:durableId="1952468762">
    <w:abstractNumId w:val="3"/>
  </w:num>
  <w:num w:numId="3" w16cid:durableId="634141676">
    <w:abstractNumId w:val="5"/>
  </w:num>
  <w:num w:numId="4" w16cid:durableId="1923175028">
    <w:abstractNumId w:val="2"/>
  </w:num>
  <w:num w:numId="5" w16cid:durableId="682165405">
    <w:abstractNumId w:val="0"/>
  </w:num>
  <w:num w:numId="6" w16cid:durableId="6342180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7B3"/>
    <w:rsid w:val="0000163A"/>
    <w:rsid w:val="00017BD7"/>
    <w:rsid w:val="000235BA"/>
    <w:rsid w:val="000429E8"/>
    <w:rsid w:val="00046B5F"/>
    <w:rsid w:val="00047200"/>
    <w:rsid w:val="0008190F"/>
    <w:rsid w:val="000B24E1"/>
    <w:rsid w:val="000D6A1B"/>
    <w:rsid w:val="00110DCD"/>
    <w:rsid w:val="001137A8"/>
    <w:rsid w:val="00114F13"/>
    <w:rsid w:val="0011733F"/>
    <w:rsid w:val="00136C5C"/>
    <w:rsid w:val="00143F29"/>
    <w:rsid w:val="00163428"/>
    <w:rsid w:val="001645CE"/>
    <w:rsid w:val="0018353E"/>
    <w:rsid w:val="00196147"/>
    <w:rsid w:val="001B31D2"/>
    <w:rsid w:val="00213C66"/>
    <w:rsid w:val="00231652"/>
    <w:rsid w:val="00254718"/>
    <w:rsid w:val="00257458"/>
    <w:rsid w:val="0028355B"/>
    <w:rsid w:val="002A55AD"/>
    <w:rsid w:val="0032226E"/>
    <w:rsid w:val="0036014C"/>
    <w:rsid w:val="00363EA8"/>
    <w:rsid w:val="00371639"/>
    <w:rsid w:val="003A0A68"/>
    <w:rsid w:val="003B33FB"/>
    <w:rsid w:val="003C6F8C"/>
    <w:rsid w:val="003D152C"/>
    <w:rsid w:val="003F5EFF"/>
    <w:rsid w:val="00416CAD"/>
    <w:rsid w:val="0042158C"/>
    <w:rsid w:val="004261DC"/>
    <w:rsid w:val="0042625C"/>
    <w:rsid w:val="00433829"/>
    <w:rsid w:val="00444F90"/>
    <w:rsid w:val="0046288F"/>
    <w:rsid w:val="004650A1"/>
    <w:rsid w:val="00475B42"/>
    <w:rsid w:val="00477EE5"/>
    <w:rsid w:val="004A7E21"/>
    <w:rsid w:val="004B79F8"/>
    <w:rsid w:val="004D306E"/>
    <w:rsid w:val="004F1B78"/>
    <w:rsid w:val="00524B30"/>
    <w:rsid w:val="00530BA3"/>
    <w:rsid w:val="00533946"/>
    <w:rsid w:val="0054365E"/>
    <w:rsid w:val="005933EA"/>
    <w:rsid w:val="005A2E57"/>
    <w:rsid w:val="005C6E8B"/>
    <w:rsid w:val="005F2437"/>
    <w:rsid w:val="005F34EF"/>
    <w:rsid w:val="00600DFD"/>
    <w:rsid w:val="006069F1"/>
    <w:rsid w:val="00610925"/>
    <w:rsid w:val="006517B3"/>
    <w:rsid w:val="0066025D"/>
    <w:rsid w:val="006602EC"/>
    <w:rsid w:val="00684689"/>
    <w:rsid w:val="00685076"/>
    <w:rsid w:val="00692CEC"/>
    <w:rsid w:val="006A1830"/>
    <w:rsid w:val="006B29A0"/>
    <w:rsid w:val="006B66ED"/>
    <w:rsid w:val="006F609F"/>
    <w:rsid w:val="00703199"/>
    <w:rsid w:val="00711909"/>
    <w:rsid w:val="00712F0F"/>
    <w:rsid w:val="00716E5A"/>
    <w:rsid w:val="00722B5F"/>
    <w:rsid w:val="0073059E"/>
    <w:rsid w:val="00733701"/>
    <w:rsid w:val="00754F66"/>
    <w:rsid w:val="00757443"/>
    <w:rsid w:val="00757C6A"/>
    <w:rsid w:val="00767510"/>
    <w:rsid w:val="007A07E9"/>
    <w:rsid w:val="007A6E81"/>
    <w:rsid w:val="007C35BA"/>
    <w:rsid w:val="007D08A2"/>
    <w:rsid w:val="007E112A"/>
    <w:rsid w:val="008350DD"/>
    <w:rsid w:val="00850034"/>
    <w:rsid w:val="00851932"/>
    <w:rsid w:val="00864853"/>
    <w:rsid w:val="0086648A"/>
    <w:rsid w:val="00893EE3"/>
    <w:rsid w:val="008A00D1"/>
    <w:rsid w:val="008B5108"/>
    <w:rsid w:val="008C57C3"/>
    <w:rsid w:val="0090563B"/>
    <w:rsid w:val="00906475"/>
    <w:rsid w:val="009256DC"/>
    <w:rsid w:val="00930B81"/>
    <w:rsid w:val="009C2DF2"/>
    <w:rsid w:val="009D68F5"/>
    <w:rsid w:val="00A218C9"/>
    <w:rsid w:val="00A3362D"/>
    <w:rsid w:val="00A45504"/>
    <w:rsid w:val="00A564FC"/>
    <w:rsid w:val="00A83898"/>
    <w:rsid w:val="00A8535F"/>
    <w:rsid w:val="00A8582A"/>
    <w:rsid w:val="00AE06F1"/>
    <w:rsid w:val="00B10275"/>
    <w:rsid w:val="00B23EBB"/>
    <w:rsid w:val="00B66AEB"/>
    <w:rsid w:val="00B817AB"/>
    <w:rsid w:val="00BB1E3F"/>
    <w:rsid w:val="00BC32F1"/>
    <w:rsid w:val="00BD484E"/>
    <w:rsid w:val="00BF0E11"/>
    <w:rsid w:val="00C0042C"/>
    <w:rsid w:val="00C030BE"/>
    <w:rsid w:val="00C03558"/>
    <w:rsid w:val="00C40A22"/>
    <w:rsid w:val="00C57ACE"/>
    <w:rsid w:val="00C657A7"/>
    <w:rsid w:val="00C85755"/>
    <w:rsid w:val="00C85D8F"/>
    <w:rsid w:val="00CB2328"/>
    <w:rsid w:val="00CC42B0"/>
    <w:rsid w:val="00CE0BE8"/>
    <w:rsid w:val="00CE342F"/>
    <w:rsid w:val="00CF1D3D"/>
    <w:rsid w:val="00CF7D78"/>
    <w:rsid w:val="00D04C25"/>
    <w:rsid w:val="00D4324E"/>
    <w:rsid w:val="00D55A5C"/>
    <w:rsid w:val="00D56A50"/>
    <w:rsid w:val="00D853F1"/>
    <w:rsid w:val="00D920AB"/>
    <w:rsid w:val="00DA01CF"/>
    <w:rsid w:val="00DC50ED"/>
    <w:rsid w:val="00DD4EB0"/>
    <w:rsid w:val="00E00370"/>
    <w:rsid w:val="00E052EE"/>
    <w:rsid w:val="00E12E68"/>
    <w:rsid w:val="00E143D8"/>
    <w:rsid w:val="00E41601"/>
    <w:rsid w:val="00E724A0"/>
    <w:rsid w:val="00E75ED9"/>
    <w:rsid w:val="00EB7B9D"/>
    <w:rsid w:val="00EE22B8"/>
    <w:rsid w:val="00EE2DF6"/>
    <w:rsid w:val="00F100AF"/>
    <w:rsid w:val="00F16E9A"/>
    <w:rsid w:val="00F2022C"/>
    <w:rsid w:val="00F25EF5"/>
    <w:rsid w:val="00F35397"/>
    <w:rsid w:val="00F55F0A"/>
    <w:rsid w:val="00FC083E"/>
    <w:rsid w:val="00FD11F7"/>
    <w:rsid w:val="00FF66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F3D63"/>
  <w15:chartTrackingRefBased/>
  <w15:docId w15:val="{07F52FA2-0D9A-47DF-B6E8-213EF33FB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C657A7"/>
    <w:pPr>
      <w:spacing w:after="0" w:line="240" w:lineRule="auto"/>
      <w:jc w:val="both"/>
    </w:pPr>
    <w:rPr>
      <w:rFonts w:cs="Open Sans"/>
      <w:color w:val="767171" w:themeColor="background2" w:themeShade="80"/>
      <w:position w:val="9"/>
      <w:sz w:val="24"/>
      <w:szCs w:val="24"/>
      <w:lang w:val="en-US"/>
    </w:rPr>
  </w:style>
  <w:style w:type="paragraph" w:styleId="Heading1">
    <w:name w:val="heading 1"/>
    <w:basedOn w:val="Normal"/>
    <w:next w:val="Normal"/>
    <w:link w:val="Heading1Char"/>
    <w:uiPriority w:val="9"/>
    <w:qFormat/>
    <w:rsid w:val="00047200"/>
    <w:pPr>
      <w:spacing w:after="240"/>
      <w:outlineLvl w:val="0"/>
    </w:pPr>
    <w:rPr>
      <w:caps/>
      <w:color w:val="000000" w:themeColor="text1"/>
      <w:spacing w:val="20"/>
      <w:kern w:val="48"/>
      <w:sz w:val="32"/>
      <w:szCs w:val="32"/>
    </w:rPr>
  </w:style>
  <w:style w:type="paragraph" w:styleId="Heading2">
    <w:name w:val="heading 2"/>
    <w:basedOn w:val="Normal"/>
    <w:next w:val="Normal"/>
    <w:link w:val="Heading2Char"/>
    <w:uiPriority w:val="9"/>
    <w:qFormat/>
    <w:rsid w:val="00047200"/>
    <w:pPr>
      <w:outlineLvl w:val="1"/>
    </w:pPr>
    <w:rPr>
      <w: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semiHidden/>
    <w:qFormat/>
    <w:rsid w:val="007A6E81"/>
    <w:pPr>
      <w:ind w:left="720"/>
      <w:contextualSpacing/>
    </w:pPr>
  </w:style>
  <w:style w:type="character" w:styleId="Hyperlink">
    <w:name w:val="Hyperlink"/>
    <w:basedOn w:val="DefaultParagraphFont"/>
    <w:uiPriority w:val="99"/>
    <w:unhideWhenUsed/>
    <w:rsid w:val="00A218C9"/>
    <w:rPr>
      <w:color w:val="0563C1" w:themeColor="hyperlink"/>
      <w:u w:val="single"/>
    </w:rPr>
  </w:style>
  <w:style w:type="character" w:styleId="UnresolvedMention">
    <w:name w:val="Unresolved Mention"/>
    <w:basedOn w:val="DefaultParagraphFont"/>
    <w:uiPriority w:val="99"/>
    <w:semiHidden/>
    <w:unhideWhenUsed/>
    <w:rsid w:val="00A218C9"/>
    <w:rPr>
      <w:color w:val="605E5C"/>
      <w:shd w:val="clear" w:color="auto" w:fill="E1DFDD"/>
    </w:rPr>
  </w:style>
  <w:style w:type="paragraph" w:styleId="Title">
    <w:name w:val="Title"/>
    <w:basedOn w:val="Normal"/>
    <w:next w:val="Normal"/>
    <w:link w:val="TitleChar"/>
    <w:uiPriority w:val="10"/>
    <w:qFormat/>
    <w:rsid w:val="00C85D8F"/>
    <w:pPr>
      <w:jc w:val="center"/>
    </w:pPr>
    <w:rPr>
      <w:rFonts w:asciiTheme="majorHAnsi" w:hAnsiTheme="majorHAnsi"/>
      <w:caps/>
      <w:color w:val="595959" w:themeColor="text1" w:themeTint="A6"/>
      <w:spacing w:val="80"/>
      <w:kern w:val="200"/>
      <w:position w:val="0"/>
      <w:sz w:val="72"/>
      <w:szCs w:val="72"/>
      <w14:numSpacing w14:val="proportional"/>
    </w:rPr>
  </w:style>
  <w:style w:type="character" w:customStyle="1" w:styleId="TitleChar">
    <w:name w:val="Title Char"/>
    <w:basedOn w:val="DefaultParagraphFont"/>
    <w:link w:val="Title"/>
    <w:uiPriority w:val="10"/>
    <w:rsid w:val="00C85D8F"/>
    <w:rPr>
      <w:rFonts w:asciiTheme="majorHAnsi" w:hAnsiTheme="majorHAnsi" w:cs="Open Sans"/>
      <w:caps/>
      <w:color w:val="595959" w:themeColor="text1" w:themeTint="A6"/>
      <w:spacing w:val="80"/>
      <w:kern w:val="200"/>
      <w:sz w:val="72"/>
      <w:szCs w:val="72"/>
      <w:lang w:val="en-GB"/>
      <w14:numSpacing w14:val="proportional"/>
    </w:rPr>
  </w:style>
  <w:style w:type="paragraph" w:styleId="Subtitle">
    <w:name w:val="Subtitle"/>
    <w:basedOn w:val="Normal"/>
    <w:next w:val="Normal"/>
    <w:link w:val="SubtitleChar"/>
    <w:uiPriority w:val="11"/>
    <w:qFormat/>
    <w:rsid w:val="00C85D8F"/>
    <w:pPr>
      <w:spacing w:before="120" w:after="160"/>
      <w:jc w:val="center"/>
    </w:pPr>
    <w:rPr>
      <w:caps/>
      <w:color w:val="3B3838" w:themeColor="background2" w:themeShade="40"/>
      <w:spacing w:val="80"/>
      <w:kern w:val="144"/>
      <w:position w:val="0"/>
      <w:sz w:val="28"/>
      <w:szCs w:val="28"/>
    </w:rPr>
  </w:style>
  <w:style w:type="character" w:customStyle="1" w:styleId="SubtitleChar">
    <w:name w:val="Subtitle Char"/>
    <w:basedOn w:val="DefaultParagraphFont"/>
    <w:link w:val="Subtitle"/>
    <w:uiPriority w:val="11"/>
    <w:rsid w:val="00C85D8F"/>
    <w:rPr>
      <w:rFonts w:cs="Open Sans"/>
      <w:caps/>
      <w:color w:val="3B3838" w:themeColor="background2" w:themeShade="40"/>
      <w:spacing w:val="80"/>
      <w:kern w:val="144"/>
      <w:sz w:val="28"/>
      <w:szCs w:val="28"/>
      <w:lang w:val="en-GB"/>
    </w:rPr>
  </w:style>
  <w:style w:type="character" w:customStyle="1" w:styleId="Heading1Char">
    <w:name w:val="Heading 1 Char"/>
    <w:basedOn w:val="DefaultParagraphFont"/>
    <w:link w:val="Heading1"/>
    <w:uiPriority w:val="9"/>
    <w:rsid w:val="00047200"/>
    <w:rPr>
      <w:rFonts w:cs="Open Sans"/>
      <w:caps/>
      <w:color w:val="000000" w:themeColor="text1"/>
      <w:spacing w:val="20"/>
      <w:kern w:val="48"/>
      <w:position w:val="9"/>
      <w:sz w:val="32"/>
      <w:szCs w:val="32"/>
      <w:lang w:val="en-US"/>
    </w:rPr>
  </w:style>
  <w:style w:type="paragraph" w:customStyle="1" w:styleId="Contactinfo">
    <w:name w:val="Contact info"/>
    <w:basedOn w:val="Normal"/>
    <w:qFormat/>
    <w:rsid w:val="00C657A7"/>
  </w:style>
  <w:style w:type="character" w:customStyle="1" w:styleId="Heading2Char">
    <w:name w:val="Heading 2 Char"/>
    <w:basedOn w:val="DefaultParagraphFont"/>
    <w:link w:val="Heading2"/>
    <w:uiPriority w:val="9"/>
    <w:rsid w:val="00047200"/>
    <w:rPr>
      <w:rFonts w:cs="Open Sans"/>
      <w:caps/>
      <w:color w:val="767171" w:themeColor="background2" w:themeShade="80"/>
      <w:position w:val="9"/>
      <w:sz w:val="24"/>
      <w:szCs w:val="24"/>
      <w:lang w:val="en-US"/>
    </w:rPr>
  </w:style>
  <w:style w:type="paragraph" w:styleId="ListBullet">
    <w:name w:val="List Bullet"/>
    <w:basedOn w:val="Normal"/>
    <w:uiPriority w:val="99"/>
    <w:rsid w:val="00684689"/>
    <w:pPr>
      <w:numPr>
        <w:numId w:val="5"/>
      </w:numPr>
      <w:ind w:left="720"/>
      <w:contextualSpacing/>
    </w:pPr>
  </w:style>
  <w:style w:type="paragraph" w:customStyle="1" w:styleId="Normalalt">
    <w:name w:val="Normal alt"/>
    <w:basedOn w:val="Normal"/>
    <w:qFormat/>
    <w:rsid w:val="00684689"/>
    <w:rPr>
      <w:position w:val="0"/>
    </w:rPr>
  </w:style>
  <w:style w:type="paragraph" w:styleId="List">
    <w:name w:val="List"/>
    <w:basedOn w:val="Normal"/>
    <w:uiPriority w:val="99"/>
    <w:rsid w:val="00684689"/>
    <w:pPr>
      <w:spacing w:after="80" w:line="300" w:lineRule="auto"/>
      <w:ind w:left="36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sv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openxmlformats.org/officeDocument/2006/relationships/image" Target="media/image3.sv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sv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s://www.linkedin.com/in/raymond-newton-4a132b352/" TargetMode="External"/><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hyperlink" Target="https://www.linkedin.com/in/raymond-newton-4a132b352/" TargetMode="External"/><Relationship Id="rId14" Type="http://schemas.openxmlformats.org/officeDocument/2006/relationships/image" Target="media/image5.svg"/><Relationship Id="rId22" Type="http://schemas.openxmlformats.org/officeDocument/2006/relationships/image" Target="media/image13.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ymo\AppData\Roaming\Microsoft\Templates\Modern%20professional%20resum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ndara">
      <a:majorFont>
        <a:latin typeface="Candara"/>
        <a:ea typeface=""/>
        <a:cs typeface=""/>
      </a:majorFont>
      <a:minorFont>
        <a:latin typeface="Candar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6B3858-ACAA-4689-9346-BA607F622D50}">
  <ds:schemaRefs>
    <ds:schemaRef ds:uri="http://schemas.openxmlformats.org/officeDocument/2006/bibliography"/>
  </ds:schemaRefs>
</ds:datastoreItem>
</file>

<file path=customXml/itemProps2.xml><?xml version="1.0" encoding="utf-8"?>
<ds:datastoreItem xmlns:ds="http://schemas.openxmlformats.org/officeDocument/2006/customXml" ds:itemID="{6EAB9F0E-6753-4CF9-978D-06C83B0D71B9}">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3.xml><?xml version="1.0" encoding="utf-8"?>
<ds:datastoreItem xmlns:ds="http://schemas.openxmlformats.org/officeDocument/2006/customXml" ds:itemID="{B1BA00D6-4E77-4332-AF60-9C5502D2529B}">
  <ds:schemaRefs>
    <ds:schemaRef ds:uri="http://schemas.microsoft.com/sharepoint/v3/contenttype/forms"/>
  </ds:schemaRefs>
</ds:datastoreItem>
</file>

<file path=customXml/itemProps4.xml><?xml version="1.0" encoding="utf-8"?>
<ds:datastoreItem xmlns:ds="http://schemas.openxmlformats.org/officeDocument/2006/customXml" ds:itemID="{114D526B-399A-4D3E-BA0F-CFB969AA00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professional resume.dotx</Template>
  <TotalTime>4</TotalTime>
  <Pages>1</Pages>
  <Words>8</Words>
  <Characters>51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Newton</dc:creator>
  <cp:keywords/>
  <dc:description/>
  <cp:lastModifiedBy>Ray Newton</cp:lastModifiedBy>
  <cp:revision>2</cp:revision>
  <dcterms:created xsi:type="dcterms:W3CDTF">2026-05-08T16:19:00Z</dcterms:created>
  <dcterms:modified xsi:type="dcterms:W3CDTF">2026-05-08T16:19:00Z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5357600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TemplateUrl">
    <vt:lpwstr/>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ies>
</file>